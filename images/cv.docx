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1E1FF2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4274806" wp14:editId="4202C135">
                  <wp:extent cx="1934661" cy="1847850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rofile-img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043" cy="1861587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1E1FF2" w:rsidP="001E1FF2">
            <w:pPr>
              <w:pStyle w:val="Title"/>
            </w:pPr>
            <w:r>
              <w:t>Lamin Suwareh</w:t>
            </w:r>
            <w:r w:rsidR="003D1B71" w:rsidRPr="00310F17">
              <w:br/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:rsidR="00571B97" w:rsidRDefault="00571B97" w:rsidP="00571B97"/>
          <w:p w:rsidR="00571B97" w:rsidRDefault="00571B97" w:rsidP="00571B97"/>
          <w:p w:rsidR="00571B97" w:rsidRDefault="00571B97" w:rsidP="00571B97">
            <w:r w:rsidRPr="00E81FEF">
              <w:rPr>
                <w:rFonts w:ascii="Calibri" w:hAnsi="Calibri" w:cs="Calibri"/>
              </w:rPr>
              <w:t>I am Lamin Suwareh hailing from Brikama</w:t>
            </w:r>
            <w:r>
              <w:rPr>
                <w:rFonts w:ascii="Calibri" w:hAnsi="Calibri" w:cs="Calibri"/>
              </w:rPr>
              <w:t xml:space="preserve"> Jalanbang</w:t>
            </w:r>
            <w:r w:rsidRPr="00E81FEF">
              <w:rPr>
                <w:rFonts w:ascii="Calibri" w:hAnsi="Calibri" w:cs="Calibri"/>
              </w:rPr>
              <w:t>, The Gambia</w:t>
            </w:r>
            <w:r>
              <w:rPr>
                <w:rFonts w:ascii="Calibri" w:hAnsi="Calibri" w:cs="Calibri"/>
              </w:rPr>
              <w:t xml:space="preserve"> - </w:t>
            </w:r>
            <w:r w:rsidRPr="00E81FEF">
              <w:rPr>
                <w:rFonts w:ascii="Calibri" w:hAnsi="Calibri" w:cs="Calibri"/>
              </w:rPr>
              <w:t>The smiling coast of</w:t>
            </w:r>
            <w:r>
              <w:rPr>
                <w:rFonts w:ascii="Calibri" w:hAnsi="Calibri" w:cs="Calibri"/>
              </w:rPr>
              <w:t xml:space="preserve"> Africa. I'm a UI designer and </w:t>
            </w:r>
            <w:r w:rsidRPr="00E81FEF">
              <w:rPr>
                <w:rFonts w:ascii="Calibri" w:hAnsi="Calibri" w:cs="Calibri"/>
              </w:rPr>
              <w:t>Front-end Architecture with love for designs accessibility</w:t>
            </w:r>
            <w:r>
              <w:rPr>
                <w:rFonts w:ascii="Calibri" w:hAnsi="Calibri" w:cs="Calibri"/>
              </w:rPr>
              <w:t>.</w:t>
            </w:r>
          </w:p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001051FFCC714379A7EAAA5EE9061341"/>
              </w:placeholder>
              <w:temporary/>
              <w:showingPlcHdr/>
              <w15:appearance w15:val="hidden"/>
            </w:sdtPr>
            <w:sdtContent>
              <w:p w:rsidR="00571B97" w:rsidRPr="00571B97" w:rsidRDefault="00571B97" w:rsidP="00571B97">
                <w:pPr>
                  <w:pStyle w:val="Heading2"/>
                  <w:rPr>
                    <w:rFonts w:ascii="Calibri" w:hAnsi="Calibri" w:cs="Calibri"/>
                    <w:b w:val="0"/>
                    <w:bCs w:val="0"/>
                    <w:color w:val="0072C7"/>
                    <w:sz w:val="22"/>
                    <w:szCs w:val="22"/>
                    <w:u w:val="none"/>
                  </w:rPr>
                </w:pPr>
                <w:r w:rsidRPr="00AC6C7E">
                  <w:t>Experience</w:t>
                </w:r>
              </w:p>
            </w:sdtContent>
          </w:sdt>
          <w:p w:rsidR="003D1B71" w:rsidRPr="00740017" w:rsidRDefault="001E1FF2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November 2019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Date</w:t>
            </w:r>
          </w:p>
          <w:p w:rsidR="00571B97" w:rsidRDefault="003D1B71" w:rsidP="00AC6C7E">
            <w:pPr>
              <w:pStyle w:val="Experience"/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="00571B97">
              <w:rPr>
                <w:rFonts w:ascii="Calibri" w:hAnsi="Calibri" w:cs="Calibri"/>
              </w:rPr>
              <w:t xml:space="preserve"> </w:t>
            </w:r>
            <w:r w:rsidR="00571B97">
              <w:rPr>
                <w:rFonts w:ascii="Calibri" w:hAnsi="Calibri" w:cs="Calibri"/>
              </w:rPr>
              <w:t>worked at graphic Solutions, a multimedia printing compan</w:t>
            </w:r>
            <w:r w:rsidR="00571B97">
              <w:rPr>
                <w:rFonts w:ascii="Calibri" w:hAnsi="Calibri" w:cs="Calibri"/>
              </w:rPr>
              <w:t>y as a designer</w:t>
            </w:r>
            <w:r w:rsidR="00571B97">
              <w:rPr>
                <w:rFonts w:ascii="Calibri" w:hAnsi="Calibri" w:cs="Calibri"/>
              </w:rPr>
              <w:t>.</w:t>
            </w:r>
          </w:p>
          <w:p w:rsidR="00E81FEF" w:rsidRPr="00571B97" w:rsidRDefault="003D1B71" w:rsidP="00571B97">
            <w:pPr>
              <w:pStyle w:val="Experience"/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 w:rsidR="00571B97">
              <w:rPr>
                <w:rFonts w:ascii="Calibri" w:hAnsi="Calibri" w:cs="Calibri"/>
              </w:rPr>
              <w:t>I am also part time Web and Graphic Designer.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45CD17345B5A4AEA8467715F07BDA4F3"/>
              </w:placeholder>
              <w:temporary/>
              <w:showingPlcHdr/>
              <w15:appearance w15:val="hidden"/>
            </w:sdtPr>
            <w:sdtContent>
              <w:p w:rsidR="00E81FEF" w:rsidRPr="00E81FEF" w:rsidRDefault="00E81FEF" w:rsidP="00E81FEF">
                <w:pPr>
                  <w:pStyle w:val="Heading2"/>
                  <w:rPr>
                    <w:rFonts w:ascii="Calibri" w:hAnsi="Calibri" w:cs="Calibri"/>
                    <w:color w:val="0072C7"/>
                    <w:sz w:val="22"/>
                    <w:szCs w:val="22"/>
                  </w:rPr>
                </w:pPr>
                <w:r w:rsidRPr="00AC6C7E">
                  <w:t>Education</w:t>
                </w:r>
              </w:p>
            </w:sdtContent>
          </w:sdt>
          <w:p w:rsidR="003D1B71" w:rsidRPr="00740017" w:rsidRDefault="00401C3A" w:rsidP="00353B60">
            <w:pPr>
              <w:pStyle w:val="SchoolName"/>
            </w:pPr>
            <w:r>
              <w:t>Gambia Technical Training Institute (GTTI)</w:t>
            </w:r>
            <w:r w:rsidR="003D1B71" w:rsidRPr="00740017">
              <w:t xml:space="preserve">, </w:t>
            </w:r>
            <w:r>
              <w:t>Kanifing, The Gambia.</w:t>
            </w:r>
          </w:p>
          <w:p w:rsidR="003D1B71" w:rsidRDefault="00401C3A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2016 –</w:t>
            </w:r>
            <w:r w:rsidR="00571B97">
              <w:rPr>
                <w:rFonts w:ascii="Calibri" w:hAnsi="Calibri" w:cs="Calibri"/>
              </w:rPr>
              <w:t xml:space="preserve"> 2020</w:t>
            </w:r>
          </w:p>
          <w:p w:rsidR="00401C3A" w:rsidRDefault="00401C3A" w:rsidP="00401C3A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</w:p>
          <w:p w:rsidR="00401C3A" w:rsidRPr="00740017" w:rsidRDefault="00401C3A" w:rsidP="00401C3A">
            <w:pPr>
              <w:pStyle w:val="SchoolName"/>
            </w:pPr>
            <w:r>
              <w:t xml:space="preserve">Gambia </w:t>
            </w:r>
            <w:r>
              <w:t>Senior Secondary School,</w:t>
            </w:r>
            <w:r w:rsidRPr="00740017">
              <w:t xml:space="preserve"> </w:t>
            </w:r>
            <w:r>
              <w:t>Banjul</w:t>
            </w:r>
            <w:r>
              <w:t>, The Gambia</w:t>
            </w:r>
            <w:r>
              <w:t>.</w:t>
            </w:r>
          </w:p>
          <w:p w:rsidR="00401C3A" w:rsidRPr="00740017" w:rsidRDefault="00401C3A" w:rsidP="00401C3A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2009</w:t>
            </w:r>
            <w:r>
              <w:rPr>
                <w:rFonts w:ascii="Calibri" w:hAnsi="Calibri" w:cs="Calibri"/>
              </w:rPr>
              <w:t xml:space="preserve"> - </w:t>
            </w:r>
            <w:r>
              <w:rPr>
                <w:rFonts w:ascii="Calibri" w:hAnsi="Calibri" w:cs="Calibri"/>
              </w:rPr>
              <w:t>2012</w:t>
            </w:r>
          </w:p>
          <w:p w:rsidR="00401C3A" w:rsidRDefault="00401C3A" w:rsidP="00401C3A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</w:p>
          <w:p w:rsidR="00401C3A" w:rsidRPr="00740017" w:rsidRDefault="00401C3A" w:rsidP="00401C3A">
            <w:pPr>
              <w:pStyle w:val="SchoolName"/>
            </w:pPr>
            <w:r>
              <w:t>Presentation of Mary Basic Cycle School,</w:t>
            </w:r>
            <w:r w:rsidRPr="00740017">
              <w:t xml:space="preserve"> </w:t>
            </w:r>
            <w:r>
              <w:t>Brikama</w:t>
            </w:r>
            <w:r>
              <w:t>, The Gambia</w:t>
            </w:r>
            <w:r>
              <w:t>.</w:t>
            </w:r>
          </w:p>
          <w:p w:rsidR="003D1B71" w:rsidRPr="00E81FEF" w:rsidRDefault="00401C3A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2000</w:t>
            </w:r>
            <w:r>
              <w:rPr>
                <w:rFonts w:ascii="Calibri" w:hAnsi="Calibri" w:cs="Calibri"/>
              </w:rPr>
              <w:t xml:space="preserve"> - </w:t>
            </w:r>
            <w:r w:rsidR="00E81FEF">
              <w:rPr>
                <w:rFonts w:ascii="Calibri" w:hAnsi="Calibri" w:cs="Calibri"/>
              </w:rPr>
              <w:t>2009</w:t>
            </w: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401C3A" w:rsidRPr="001070D5" w:rsidRDefault="001070D5" w:rsidP="001070D5">
            <w:pPr>
              <w:pStyle w:val="Heading2"/>
              <w:rPr>
                <w:rFonts w:ascii="Calibri" w:hAnsi="Calibri" w:cs="Calibri"/>
                <w:b w:val="0"/>
                <w:bCs w:val="0"/>
                <w:color w:val="0072C7"/>
                <w:sz w:val="22"/>
                <w:szCs w:val="22"/>
                <w:u w:val="none"/>
              </w:rPr>
            </w:pPr>
            <w:r>
              <w:rPr>
                <w:rFonts w:ascii="Calibri" w:hAnsi="Calibri" w:cs="Calibri"/>
                <w:color w:val="0072C7"/>
              </w:rPr>
              <w:t xml:space="preserve">Reference </w:t>
            </w:r>
          </w:p>
          <w:p w:rsidR="001070D5" w:rsidRDefault="00401C3A" w:rsidP="00401C3A">
            <w:pPr>
              <w:spacing w:line="276" w:lineRule="auto"/>
              <w:rPr>
                <w:b/>
              </w:rPr>
            </w:pPr>
            <w:r>
              <w:rPr>
                <w:b/>
              </w:rPr>
              <w:t>Mrs. Lalia Njie, Former teacher at Presentation of Mary Basic Cycle School.</w:t>
            </w:r>
            <w:bookmarkStart w:id="0" w:name="_GoBack"/>
            <w:bookmarkEnd w:id="0"/>
          </w:p>
          <w:p w:rsidR="00401C3A" w:rsidRDefault="00401C3A" w:rsidP="00401C3A">
            <w:pPr>
              <w:spacing w:line="276" w:lineRule="auto"/>
            </w:pPr>
            <w:r>
              <w:rPr>
                <w:b/>
              </w:rPr>
              <w:t xml:space="preserve">Tel: </w:t>
            </w:r>
            <w:r w:rsidR="001070D5">
              <w:rPr>
                <w:b/>
              </w:rPr>
              <w:t>(</w:t>
            </w:r>
            <w:r>
              <w:rPr>
                <w:b/>
              </w:rPr>
              <w:t>+220</w:t>
            </w:r>
            <w:r w:rsidR="001070D5">
              <w:rPr>
                <w:b/>
              </w:rPr>
              <w:t xml:space="preserve">) </w:t>
            </w:r>
            <w:r>
              <w:rPr>
                <w:b/>
              </w:rPr>
              <w:t>333</w:t>
            </w:r>
            <w:r w:rsidR="001070D5">
              <w:rPr>
                <w:b/>
              </w:rPr>
              <w:t xml:space="preserve"> - </w:t>
            </w:r>
            <w:r>
              <w:rPr>
                <w:b/>
              </w:rPr>
              <w:t>6822</w:t>
            </w:r>
          </w:p>
          <w:p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0B1D32D" wp14:editId="00FF3081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A5001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F97379" w:rsidP="00380FD1">
            <w:pPr>
              <w:pStyle w:val="Information"/>
            </w:pPr>
            <w:r>
              <w:t>Brikama</w:t>
            </w:r>
            <w:r w:rsidR="00571B97">
              <w:t xml:space="preserve"> Jalanbang,</w:t>
            </w:r>
          </w:p>
          <w:p w:rsidR="003D1B71" w:rsidRPr="00380FD1" w:rsidRDefault="00F97379" w:rsidP="00F97379">
            <w:pPr>
              <w:pStyle w:val="Information"/>
            </w:pPr>
            <w:r>
              <w:t>Banjul, The Gambia.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B27009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F97379" w:rsidP="00F97379">
            <w:pPr>
              <w:pStyle w:val="Information"/>
            </w:pPr>
            <w:r>
              <w:t>(+220) 358 9770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AAD0A9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F97379" w:rsidP="00F97379">
            <w:pPr>
              <w:pStyle w:val="Information"/>
            </w:pPr>
            <w:r>
              <w:t>laminsuwareh9@gmail.com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AA3AFE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F97379" w:rsidP="00F97379">
            <w:pPr>
              <w:pStyle w:val="Information"/>
            </w:pPr>
            <w:r>
              <w:t>www.laminmeita.gm</w:t>
            </w: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36F9" w:rsidRDefault="008D36F9" w:rsidP="00590471">
      <w:r>
        <w:separator/>
      </w:r>
    </w:p>
  </w:endnote>
  <w:endnote w:type="continuationSeparator" w:id="0">
    <w:p w:rsidR="008D36F9" w:rsidRDefault="008D36F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36F9" w:rsidRDefault="008D36F9" w:rsidP="00590471">
      <w:r>
        <w:separator/>
      </w:r>
    </w:p>
  </w:footnote>
  <w:footnote w:type="continuationSeparator" w:id="0">
    <w:p w:rsidR="008D36F9" w:rsidRDefault="008D36F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F614BA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embedSystemFonts/>
  <w:bordersDoNotSurroundHeader/>
  <w:bordersDoNotSurroundFooter/>
  <w:activeWritingStyle w:appName="MSWord" w:lang="en-US" w:vendorID="64" w:dllVersion="131078" w:nlCheck="1" w:checkStyle="0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080"/>
    <w:rsid w:val="00060042"/>
    <w:rsid w:val="0008685D"/>
    <w:rsid w:val="00090860"/>
    <w:rsid w:val="001070D5"/>
    <w:rsid w:val="00112FD7"/>
    <w:rsid w:val="00150ABD"/>
    <w:rsid w:val="001946FC"/>
    <w:rsid w:val="001E1FF2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97825"/>
    <w:rsid w:val="003D1B71"/>
    <w:rsid w:val="00401C3A"/>
    <w:rsid w:val="004E158A"/>
    <w:rsid w:val="00565C77"/>
    <w:rsid w:val="0056708E"/>
    <w:rsid w:val="00571B97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72080"/>
    <w:rsid w:val="008A1E6E"/>
    <w:rsid w:val="008B1D33"/>
    <w:rsid w:val="008C024F"/>
    <w:rsid w:val="008C2CFC"/>
    <w:rsid w:val="008D36F9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81FEF"/>
    <w:rsid w:val="00E90A60"/>
    <w:rsid w:val="00ED47F7"/>
    <w:rsid w:val="00EE7E09"/>
    <w:rsid w:val="00F0223C"/>
    <w:rsid w:val="00F3235D"/>
    <w:rsid w:val="00F32393"/>
    <w:rsid w:val="00F878BD"/>
    <w:rsid w:val="00F9737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saikou%20Sillah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5CD17345B5A4AEA8467715F07BDA4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07BA7D-8AF6-4A8C-91A2-F8AB17A9C8A1}"/>
      </w:docPartPr>
      <w:docPartBody>
        <w:p w:rsidR="00000000" w:rsidRDefault="007600BB" w:rsidP="007600BB">
          <w:pPr>
            <w:pStyle w:val="45CD17345B5A4AEA8467715F07BDA4F3"/>
          </w:pPr>
          <w:r w:rsidRPr="00AC6C7E">
            <w:t>Education</w:t>
          </w:r>
        </w:p>
      </w:docPartBody>
    </w:docPart>
    <w:docPart>
      <w:docPartPr>
        <w:name w:val="001051FFCC714379A7EAAA5EE90613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C3F2FC-66E8-4874-8FFC-3780A764BA53}"/>
      </w:docPartPr>
      <w:docPartBody>
        <w:p w:rsidR="00000000" w:rsidRDefault="007600BB" w:rsidP="007600BB">
          <w:pPr>
            <w:pStyle w:val="001051FFCC714379A7EAAA5EE9061341"/>
          </w:pPr>
          <w:r w:rsidRPr="00AC6C7E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0BB"/>
    <w:rsid w:val="006F4F22"/>
    <w:rsid w:val="00760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BC1097C14D4DA1BE3197F76470A4CE">
    <w:name w:val="31BC1097C14D4DA1BE3197F76470A4CE"/>
  </w:style>
  <w:style w:type="paragraph" w:customStyle="1" w:styleId="0890F12574E943BABD4C1A965156AC64">
    <w:name w:val="0890F12574E943BABD4C1A965156AC64"/>
  </w:style>
  <w:style w:type="paragraph" w:customStyle="1" w:styleId="9E0E00DEFBEA4C89848228F4BF230DF9">
    <w:name w:val="9E0E00DEFBEA4C89848228F4BF230DF9"/>
  </w:style>
  <w:style w:type="paragraph" w:customStyle="1" w:styleId="BB3B564729A148F0B5A499F9639473CB">
    <w:name w:val="BB3B564729A148F0B5A499F9639473CB"/>
  </w:style>
  <w:style w:type="paragraph" w:customStyle="1" w:styleId="5B18EB8C1A1B4198B72B6F6251FDBBBF">
    <w:name w:val="5B18EB8C1A1B4198B72B6F6251FDBBBF"/>
  </w:style>
  <w:style w:type="paragraph" w:customStyle="1" w:styleId="9821B1ECDEDA401598281E421722B4C8">
    <w:name w:val="9821B1ECDEDA401598281E421722B4C8"/>
  </w:style>
  <w:style w:type="paragraph" w:customStyle="1" w:styleId="146CE2701FF64A08ADAA5889DF743F67">
    <w:name w:val="146CE2701FF64A08ADAA5889DF743F67"/>
  </w:style>
  <w:style w:type="paragraph" w:customStyle="1" w:styleId="81348148C69F42229D99CE5CD2D60CB2">
    <w:name w:val="81348148C69F42229D99CE5CD2D60CB2"/>
  </w:style>
  <w:style w:type="paragraph" w:customStyle="1" w:styleId="AEAAA1497BD3426AA87955FA07666B0F">
    <w:name w:val="AEAAA1497BD3426AA87955FA07666B0F"/>
  </w:style>
  <w:style w:type="paragraph" w:customStyle="1" w:styleId="9745B2DAEFCA4E3FA271DC8DC4901CAA">
    <w:name w:val="9745B2DAEFCA4E3FA271DC8DC4901CAA"/>
  </w:style>
  <w:style w:type="paragraph" w:customStyle="1" w:styleId="6438CF57E8604AD7B020EBB2E96AAC74">
    <w:name w:val="6438CF57E8604AD7B020EBB2E96AAC74"/>
  </w:style>
  <w:style w:type="paragraph" w:customStyle="1" w:styleId="F4340B089F824B01B0A4F68825F5A5A1">
    <w:name w:val="F4340B089F824B01B0A4F68825F5A5A1"/>
  </w:style>
  <w:style w:type="paragraph" w:customStyle="1" w:styleId="8E8E540ACD0E40F7B7B44E837339765D">
    <w:name w:val="8E8E540ACD0E40F7B7B44E837339765D"/>
  </w:style>
  <w:style w:type="paragraph" w:customStyle="1" w:styleId="F2BF87091991426A9AC7C4CE10D148DF">
    <w:name w:val="F2BF87091991426A9AC7C4CE10D148DF"/>
  </w:style>
  <w:style w:type="paragraph" w:customStyle="1" w:styleId="031334E845D2407FA6222CE761466B4F">
    <w:name w:val="031334E845D2407FA6222CE761466B4F"/>
  </w:style>
  <w:style w:type="paragraph" w:customStyle="1" w:styleId="1A5B36D9AA57472C8AA15AC4EE7329DF">
    <w:name w:val="1A5B36D9AA57472C8AA15AC4EE7329DF"/>
  </w:style>
  <w:style w:type="paragraph" w:customStyle="1" w:styleId="AFE7FF1FB410421EB9EED7384D22E94D">
    <w:name w:val="AFE7FF1FB410421EB9EED7384D22E94D"/>
  </w:style>
  <w:style w:type="paragraph" w:customStyle="1" w:styleId="B45DE96AAA404C53B01E375B40E00D51">
    <w:name w:val="B45DE96AAA404C53B01E375B40E00D51"/>
  </w:style>
  <w:style w:type="paragraph" w:customStyle="1" w:styleId="EEDE857F7644461DA5C58F8669C84F54">
    <w:name w:val="EEDE857F7644461DA5C58F8669C84F54"/>
  </w:style>
  <w:style w:type="paragraph" w:customStyle="1" w:styleId="5C553F542D404530BEDF6E0A43EF0FFF">
    <w:name w:val="5C553F542D404530BEDF6E0A43EF0FFF"/>
  </w:style>
  <w:style w:type="paragraph" w:customStyle="1" w:styleId="391A8D32F42844EFA174828B849FD8F3">
    <w:name w:val="391A8D32F42844EFA174828B849FD8F3"/>
  </w:style>
  <w:style w:type="paragraph" w:customStyle="1" w:styleId="0466F78EB3584C399F8B139530BAE04E">
    <w:name w:val="0466F78EB3584C399F8B139530BAE04E"/>
  </w:style>
  <w:style w:type="paragraph" w:customStyle="1" w:styleId="A1BF8DF80916481C99048438CD162ED6">
    <w:name w:val="A1BF8DF80916481C99048438CD162ED6"/>
  </w:style>
  <w:style w:type="paragraph" w:customStyle="1" w:styleId="05589EE2A14D46CB921641382EE486EA">
    <w:name w:val="05589EE2A14D46CB921641382EE486EA"/>
  </w:style>
  <w:style w:type="paragraph" w:customStyle="1" w:styleId="C07ABCBD509544479B414DE64553C503">
    <w:name w:val="C07ABCBD509544479B414DE64553C503"/>
  </w:style>
  <w:style w:type="paragraph" w:customStyle="1" w:styleId="ED7648188765488CBA73503B5B054F75">
    <w:name w:val="ED7648188765488CBA73503B5B054F75"/>
  </w:style>
  <w:style w:type="paragraph" w:customStyle="1" w:styleId="A59CBDCC58A3404E9056461555D4E31E">
    <w:name w:val="A59CBDCC58A3404E9056461555D4E31E"/>
  </w:style>
  <w:style w:type="paragraph" w:customStyle="1" w:styleId="42950FE28BDB49B8B07ADE8B21E4698B">
    <w:name w:val="42950FE28BDB49B8B07ADE8B21E4698B"/>
  </w:style>
  <w:style w:type="paragraph" w:customStyle="1" w:styleId="BBDB3FCDF97C4C62BBC4312FAAB93F8F">
    <w:name w:val="BBDB3FCDF97C4C62BBC4312FAAB93F8F"/>
  </w:style>
  <w:style w:type="paragraph" w:customStyle="1" w:styleId="8ECC4273588E46FF99FB29E57DAF2074">
    <w:name w:val="8ECC4273588E46FF99FB29E57DAF2074"/>
  </w:style>
  <w:style w:type="paragraph" w:customStyle="1" w:styleId="1C83A6A26EEE4C7A9A7618F05D857F16">
    <w:name w:val="1C83A6A26EEE4C7A9A7618F05D857F16"/>
  </w:style>
  <w:style w:type="paragraph" w:customStyle="1" w:styleId="9942BB633EAB4967AECBCB01BDF0FFAC">
    <w:name w:val="9942BB633EAB4967AECBCB01BDF0FFAC"/>
  </w:style>
  <w:style w:type="paragraph" w:customStyle="1" w:styleId="420FF3EBB2A34523A521671983DA867E">
    <w:name w:val="420FF3EBB2A34523A521671983DA867E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D4AA67850BE46DA84759C06BBE92A00">
    <w:name w:val="1D4AA67850BE46DA84759C06BBE92A00"/>
  </w:style>
  <w:style w:type="paragraph" w:customStyle="1" w:styleId="45CD17345B5A4AEA8467715F07BDA4F3">
    <w:name w:val="45CD17345B5A4AEA8467715F07BDA4F3"/>
    <w:rsid w:val="007600BB"/>
  </w:style>
  <w:style w:type="paragraph" w:customStyle="1" w:styleId="001051FFCC714379A7EAAA5EE9061341">
    <w:name w:val="001051FFCC714379A7EAAA5EE9061341"/>
    <w:rsid w:val="007600BB"/>
  </w:style>
  <w:style w:type="paragraph" w:customStyle="1" w:styleId="CA2AA193341640B591907CBF0B621D16">
    <w:name w:val="CA2AA193341640B591907CBF0B621D16"/>
    <w:rsid w:val="007600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2020-01-25T22:43:00Z</dcterms:created>
  <dcterms:modified xsi:type="dcterms:W3CDTF">2020-01-28T21:54:00Z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